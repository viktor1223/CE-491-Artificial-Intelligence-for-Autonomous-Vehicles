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DF3BE" w14:textId="31D5BF75" w:rsidR="00507045" w:rsidRDefault="00507045" w:rsidP="00507045">
      <w:pPr>
        <w:pStyle w:val="Photo"/>
      </w:pPr>
      <w:bookmarkStart w:id="0" w:name="_Hlk504642211"/>
      <w:r>
        <w:rPr>
          <w:noProof/>
        </w:rPr>
        <w:drawing>
          <wp:anchor distT="0" distB="0" distL="114300" distR="114300" simplePos="0" relativeHeight="251658240" behindDoc="0" locked="0" layoutInCell="1" allowOverlap="1" wp14:anchorId="34A34E41" wp14:editId="17E47128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253230" cy="29825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321147011"/>
      <w:bookmarkStart w:id="2" w:name="_Toc318189312"/>
      <w:bookmarkStart w:id="3" w:name="_Toc318188327"/>
      <w:bookmarkStart w:id="4" w:name="_Toc318188227"/>
      <w:bookmarkStart w:id="5" w:name="_Toc321147149"/>
    </w:p>
    <w:bookmarkEnd w:id="1"/>
    <w:bookmarkEnd w:id="2"/>
    <w:bookmarkEnd w:id="3"/>
    <w:bookmarkEnd w:id="4"/>
    <w:bookmarkEnd w:id="5"/>
    <w:p w14:paraId="647CC1F2" w14:textId="2D7D1124" w:rsidR="00507045" w:rsidRDefault="00507045" w:rsidP="00507045">
      <w:pPr>
        <w:pStyle w:val="Title"/>
      </w:pPr>
      <w:r w:rsidRPr="00507045">
        <w:rPr>
          <w:rFonts w:ascii="Times New Roman" w:hAnsi="Times New Roman" w:cs="Times New Roman"/>
          <w:color w:val="425EA9" w:themeColor="accent5" w:themeShade="BF"/>
        </w:rPr>
        <w:t xml:space="preserve">LABORATORY </w:t>
      </w:r>
      <w:r w:rsidR="00184BEE">
        <w:rPr>
          <w:rFonts w:ascii="Times New Roman" w:hAnsi="Times New Roman" w:cs="Times New Roman"/>
          <w:color w:val="425EA9" w:themeColor="accent5" w:themeShade="BF"/>
        </w:rPr>
        <w:t>2</w:t>
      </w:r>
      <w:r w:rsidRPr="00507045">
        <w:rPr>
          <w:rFonts w:ascii="Times New Roman" w:hAnsi="Times New Roman" w:cs="Times New Roman"/>
          <w:color w:val="425EA9" w:themeColor="accent5" w:themeShade="BF"/>
        </w:rPr>
        <w:br/>
      </w:r>
      <w:r w:rsidR="00184BEE" w:rsidRPr="00184BEE">
        <w:rPr>
          <w:color w:val="425EA9" w:themeColor="accent5" w:themeShade="BF"/>
          <w:sz w:val="48"/>
          <w:szCs w:val="48"/>
        </w:rPr>
        <w:t>Image Manipulation and Filtering</w:t>
      </w:r>
      <w:r>
        <w:t xml:space="preserve"> </w:t>
      </w:r>
    </w:p>
    <w:p w14:paraId="21295FEB" w14:textId="77777777" w:rsidR="00507045" w:rsidRDefault="00507045" w:rsidP="00507045">
      <w:pPr>
        <w:pStyle w:val="Subtitle"/>
      </w:pPr>
    </w:p>
    <w:p w14:paraId="4B518FA4" w14:textId="77777777" w:rsidR="00507045" w:rsidRDefault="00507045" w:rsidP="00507045">
      <w:pPr>
        <w:pStyle w:val="Subtitle"/>
      </w:pPr>
    </w:p>
    <w:p w14:paraId="1300552E" w14:textId="77777777" w:rsidR="00507045" w:rsidRDefault="00507045" w:rsidP="00507045">
      <w:pPr>
        <w:pStyle w:val="Subtitle"/>
      </w:pPr>
    </w:p>
    <w:p w14:paraId="0ED08DF2" w14:textId="310CAB3B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  <w:u w:val="single"/>
        </w:rPr>
        <w:t>Submitted By</w:t>
      </w:r>
      <w:r w:rsidRPr="00507045">
        <w:rPr>
          <w:rFonts w:ascii="Times New Roman" w:hAnsi="Times New Roman" w:cs="Times New Roman"/>
          <w:sz w:val="32"/>
          <w:szCs w:val="32"/>
        </w:rPr>
        <w:t>:</w:t>
      </w:r>
      <w:r w:rsidRPr="00507045">
        <w:rPr>
          <w:rFonts w:ascii="Times New Roman" w:hAnsi="Times New Roman" w:cs="Times New Roman"/>
          <w:sz w:val="32"/>
          <w:szCs w:val="32"/>
        </w:rPr>
        <w:br/>
      </w:r>
      <w:r w:rsidR="004356C1">
        <w:rPr>
          <w:rFonts w:ascii="Times New Roman" w:hAnsi="Times New Roman" w:cs="Times New Roman"/>
          <w:sz w:val="32"/>
          <w:szCs w:val="32"/>
        </w:rPr>
        <w:t xml:space="preserve">Viktor </w:t>
      </w:r>
      <w:proofErr w:type="spellStart"/>
      <w:r w:rsidR="004356C1">
        <w:rPr>
          <w:rFonts w:ascii="Times New Roman" w:hAnsi="Times New Roman" w:cs="Times New Roman"/>
          <w:sz w:val="32"/>
          <w:szCs w:val="32"/>
        </w:rPr>
        <w:t>Ciroski</w:t>
      </w:r>
      <w:proofErr w:type="spellEnd"/>
    </w:p>
    <w:p w14:paraId="71E23449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>Shruti Gotadki</w:t>
      </w:r>
    </w:p>
    <w:p w14:paraId="0DFCB747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</w:p>
    <w:p w14:paraId="330FE1DB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 xml:space="preserve"> </w:t>
      </w:r>
      <w:r w:rsidRPr="00507045">
        <w:rPr>
          <w:rFonts w:ascii="Times New Roman" w:hAnsi="Times New Roman" w:cs="Times New Roman"/>
          <w:sz w:val="32"/>
          <w:szCs w:val="32"/>
          <w:u w:val="single"/>
        </w:rPr>
        <w:t>Submitted to</w:t>
      </w:r>
      <w:r w:rsidRPr="00507045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35857D8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 xml:space="preserve">Dr. Jungme Park </w:t>
      </w:r>
    </w:p>
    <w:p w14:paraId="6F2E9F4E" w14:textId="19FE07B7" w:rsidR="00507045" w:rsidRDefault="00507045" w:rsidP="00507045">
      <w:pPr>
        <w:pStyle w:val="ContactInfo"/>
      </w:pPr>
      <w:r w:rsidRPr="00507045">
        <w:rPr>
          <w:rFonts w:ascii="Times New Roman" w:hAnsi="Times New Roman" w:cs="Times New Roman"/>
          <w:sz w:val="32"/>
          <w:szCs w:val="32"/>
        </w:rPr>
        <w:br/>
        <w:t xml:space="preserve">Submitted </w:t>
      </w:r>
      <w:sdt>
        <w:sdtPr>
          <w:rPr>
            <w:rFonts w:ascii="Times New Roman" w:hAnsi="Times New Roman" w:cs="Times New Roman"/>
            <w:sz w:val="32"/>
            <w:szCs w:val="32"/>
          </w:rPr>
          <w:alias w:val="Date:"/>
          <w:tag w:val="Date:"/>
          <w:id w:val="-35980865"/>
          <w:placeholder>
            <w:docPart w:val="50716712225840A787ADA0D18B1C7BF0"/>
          </w:placeholder>
          <w:temporary/>
          <w:showingPlcHdr/>
        </w:sdtPr>
        <w:sdtEndPr/>
        <w:sdtContent>
          <w:r w:rsidRPr="00507045">
            <w:rPr>
              <w:rFonts w:ascii="Times New Roman" w:hAnsi="Times New Roman" w:cs="Times New Roman"/>
              <w:sz w:val="32"/>
              <w:szCs w:val="32"/>
            </w:rPr>
            <w:t>Date</w:t>
          </w:r>
        </w:sdtContent>
      </w:sdt>
      <w:r w:rsidRPr="00507045">
        <w:rPr>
          <w:rFonts w:ascii="Times New Roman" w:hAnsi="Times New Roman" w:cs="Times New Roman"/>
          <w:sz w:val="32"/>
          <w:szCs w:val="32"/>
        </w:rPr>
        <w:t xml:space="preserve">: </w:t>
      </w:r>
      <w:r w:rsidR="004356C1">
        <w:rPr>
          <w:rFonts w:ascii="Times New Roman" w:hAnsi="Times New Roman" w:cs="Times New Roman"/>
          <w:sz w:val="32"/>
          <w:szCs w:val="32"/>
        </w:rPr>
        <w:t>Aug</w:t>
      </w:r>
      <w:r w:rsidR="00685FC9">
        <w:rPr>
          <w:rFonts w:ascii="Times New Roman" w:hAnsi="Times New Roman" w:cs="Times New Roman"/>
          <w:sz w:val="32"/>
          <w:szCs w:val="32"/>
        </w:rPr>
        <w:t xml:space="preserve"> 1</w:t>
      </w:r>
      <w:proofErr w:type="gramStart"/>
      <w:r w:rsidR="00685FC9" w:rsidRPr="00685FC9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685FC9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507045">
        <w:rPr>
          <w:rFonts w:ascii="Times New Roman" w:hAnsi="Times New Roman" w:cs="Times New Roman"/>
          <w:sz w:val="32"/>
          <w:szCs w:val="32"/>
        </w:rPr>
        <w:t xml:space="preserve"> 2018</w:t>
      </w:r>
      <w:bookmarkEnd w:id="0"/>
      <w:r>
        <w:br w:type="page"/>
      </w:r>
    </w:p>
    <w:p w14:paraId="220FB8D9" w14:textId="77777777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lastRenderedPageBreak/>
        <w:t>Part I</w:t>
      </w:r>
    </w:p>
    <w:p w14:paraId="1D114316" w14:textId="73D9714E" w:rsidR="00B26550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 1: </w:t>
      </w:r>
      <w:r w:rsidR="00682D24" w:rsidRPr="00682D24">
        <w:rPr>
          <w:rFonts w:ascii="Times-Roman" w:hAnsi="Times-Roman" w:cs="Times-Roman"/>
          <w:sz w:val="24"/>
          <w:szCs w:val="24"/>
        </w:rPr>
        <w:t>what is the accuracy of the developed model on the training data?</w:t>
      </w:r>
    </w:p>
    <w:p w14:paraId="0C3DB579" w14:textId="5F4C1071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Answer 1: </w:t>
      </w:r>
    </w:p>
    <w:p w14:paraId="041F9C31" w14:textId="57E9FB29" w:rsidR="00D56EFA" w:rsidRDefault="00D56EFA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Accuracy for Training </w:t>
      </w:r>
      <w:proofErr w:type="gramStart"/>
      <w:r>
        <w:rPr>
          <w:rFonts w:ascii="Times-Roman" w:eastAsiaTheme="minorEastAsia" w:hAnsi="Times-Roman" w:cs="Times-Roman"/>
          <w:b/>
          <w:sz w:val="24"/>
          <w:szCs w:val="24"/>
        </w:rPr>
        <w:t>data  =</w:t>
      </w:r>
      <w:proofErr w:type="gramEnd"/>
      <w:r>
        <w:rPr>
          <w:rFonts w:ascii="Times-Roman" w:eastAsiaTheme="minorEastAsia" w:hAnsi="Times-Roman" w:cs="Times-Roman"/>
          <w:b/>
          <w:sz w:val="24"/>
          <w:szCs w:val="24"/>
        </w:rPr>
        <w:t xml:space="preserve">  93.79</w:t>
      </w:r>
    </w:p>
    <w:p w14:paraId="32668365" w14:textId="21CB7D5B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sz w:val="24"/>
          <w:szCs w:val="24"/>
        </w:rPr>
      </w:pPr>
    </w:p>
    <w:p w14:paraId="5A9F366A" w14:textId="77777777" w:rsidR="00682D24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 2: </w:t>
      </w:r>
      <w:r w:rsidR="00682D24" w:rsidRPr="00682D24">
        <w:rPr>
          <w:rFonts w:ascii="Times-Roman" w:hAnsi="Times-Roman" w:cs="Times-Roman"/>
          <w:sz w:val="24"/>
          <w:szCs w:val="24"/>
        </w:rPr>
        <w:t>What is the accuracy of the developed model on the test data set?</w:t>
      </w:r>
    </w:p>
    <w:p w14:paraId="0AF4996B" w14:textId="48009D4C" w:rsidR="00AF5C01" w:rsidRPr="00AF5C01" w:rsidRDefault="00AF5C01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b/>
          <w:sz w:val="24"/>
          <w:szCs w:val="24"/>
        </w:rPr>
      </w:pPr>
      <w:r>
        <w:rPr>
          <w:rFonts w:ascii="Times-Roman" w:hAnsi="Times-Roman" w:cs="Times-Roman"/>
          <w:b/>
          <w:sz w:val="24"/>
          <w:szCs w:val="24"/>
        </w:rPr>
        <w:t>Answer 2:</w:t>
      </w:r>
    </w:p>
    <w:p w14:paraId="1567E0F6" w14:textId="5043DE00" w:rsidR="00D56EFA" w:rsidRDefault="00D56EFA" w:rsidP="00D56EFA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Accuracy for Training </w:t>
      </w:r>
      <w:proofErr w:type="gramStart"/>
      <w:r>
        <w:rPr>
          <w:rFonts w:ascii="Times-Roman" w:eastAsiaTheme="minorEastAsia" w:hAnsi="Times-Roman" w:cs="Times-Roman"/>
          <w:b/>
          <w:sz w:val="24"/>
          <w:szCs w:val="24"/>
        </w:rPr>
        <w:t>data  =</w:t>
      </w:r>
      <w:proofErr w:type="gramEnd"/>
      <w:r>
        <w:rPr>
          <w:rFonts w:ascii="Times-Roman" w:eastAsiaTheme="minorEastAsia" w:hAnsi="Times-Roman" w:cs="Times-Roman"/>
          <w:b/>
          <w:sz w:val="24"/>
          <w:szCs w:val="24"/>
        </w:rPr>
        <w:t xml:space="preserve"> </w:t>
      </w:r>
      <w:r>
        <w:rPr>
          <w:rFonts w:ascii="Times-Roman" w:eastAsiaTheme="minorEastAsia" w:hAnsi="Times-Roman" w:cs="Times-Roman"/>
          <w:b/>
          <w:sz w:val="24"/>
          <w:szCs w:val="24"/>
        </w:rPr>
        <w:t xml:space="preserve"> 94.60</w:t>
      </w:r>
    </w:p>
    <w:p w14:paraId="55837026" w14:textId="2E7251E6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</w:p>
    <w:p w14:paraId="5715C42F" w14:textId="77777777" w:rsidR="00682D24" w:rsidRPr="00682D24" w:rsidRDefault="000B1113" w:rsidP="00682D24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Question3: </w:t>
      </w:r>
      <w:r w:rsidR="00682D24" w:rsidRPr="00682D24">
        <w:rPr>
          <w:rFonts w:ascii="Times-Roman" w:hAnsi="Times-Roman" w:cs="Times-Roman"/>
          <w:sz w:val="24"/>
          <w:szCs w:val="24"/>
        </w:rPr>
        <w:t>By comparing both accuracies on the training and the testing sets, do you</w:t>
      </w:r>
    </w:p>
    <w:p w14:paraId="41A73DF4" w14:textId="77777777" w:rsidR="00682D24" w:rsidRDefault="00682D24" w:rsidP="00682D24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  <w:r w:rsidRPr="00682D24">
        <w:rPr>
          <w:rFonts w:ascii="Times-Roman" w:hAnsi="Times-Roman" w:cs="Times-Roman"/>
          <w:sz w:val="24"/>
          <w:szCs w:val="24"/>
        </w:rPr>
        <w:t>have any underfitting /overfitting issues?</w:t>
      </w:r>
    </w:p>
    <w:p w14:paraId="6F1B2629" w14:textId="15FDB8CD" w:rsidR="00AF5C01" w:rsidRDefault="00AF5C01" w:rsidP="00682D24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b/>
          <w:sz w:val="24"/>
          <w:szCs w:val="24"/>
        </w:rPr>
      </w:pPr>
      <w:r>
        <w:rPr>
          <w:rFonts w:ascii="Times-Roman" w:hAnsi="Times-Roman" w:cs="Times-Roman"/>
          <w:b/>
          <w:sz w:val="24"/>
          <w:szCs w:val="24"/>
        </w:rPr>
        <w:t>Answer 3:</w:t>
      </w:r>
    </w:p>
    <w:p w14:paraId="2575F90B" w14:textId="79422A34" w:rsidR="00AF5C01" w:rsidRPr="00D56EFA" w:rsidRDefault="00D56EFA" w:rsidP="00D56EFA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 w:rsidRPr="00D56EFA">
        <w:rPr>
          <w:rFonts w:ascii="Times-Roman" w:eastAsiaTheme="minorEastAsia" w:hAnsi="Times-Roman" w:cs="Times-Roman"/>
          <w:b/>
          <w:sz w:val="24"/>
          <w:szCs w:val="24"/>
        </w:rPr>
        <w:t>based off our accuracy reports it appears that we have a very ge</w:t>
      </w:r>
      <w:r>
        <w:rPr>
          <w:rFonts w:ascii="Times-Roman" w:eastAsiaTheme="minorEastAsia" w:hAnsi="Times-Roman" w:cs="Times-Roman"/>
          <w:b/>
          <w:sz w:val="24"/>
          <w:szCs w:val="24"/>
        </w:rPr>
        <w:t>neralized/regularized</w:t>
      </w:r>
      <w:bookmarkStart w:id="6" w:name="_GoBack"/>
      <w:bookmarkEnd w:id="6"/>
      <w:r>
        <w:rPr>
          <w:rFonts w:ascii="Times-Roman" w:eastAsiaTheme="minorEastAsia" w:hAnsi="Times-Roman" w:cs="Times-Roman"/>
          <w:b/>
          <w:sz w:val="24"/>
          <w:szCs w:val="24"/>
        </w:rPr>
        <w:t xml:space="preserve"> logistic classifier.</w:t>
      </w:r>
    </w:p>
    <w:sectPr w:rsidR="00AF5C01" w:rsidRPr="00D56EFA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6EDDE" w14:textId="77777777" w:rsidR="001124C3" w:rsidRDefault="001124C3" w:rsidP="00C6554A">
      <w:pPr>
        <w:spacing w:before="0" w:after="0" w:line="240" w:lineRule="auto"/>
      </w:pPr>
      <w:r>
        <w:separator/>
      </w:r>
    </w:p>
  </w:endnote>
  <w:endnote w:type="continuationSeparator" w:id="0">
    <w:p w14:paraId="5848C740" w14:textId="77777777" w:rsidR="001124C3" w:rsidRDefault="001124C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14753" w14:textId="7C791B9A"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184BEE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1B55A" w14:textId="77777777" w:rsidR="001124C3" w:rsidRDefault="001124C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BD47A56" w14:textId="77777777" w:rsidR="001124C3" w:rsidRDefault="001124C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1CF23F8"/>
    <w:multiLevelType w:val="hybridMultilevel"/>
    <w:tmpl w:val="9034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AE1D7E"/>
    <w:multiLevelType w:val="hybridMultilevel"/>
    <w:tmpl w:val="428E923A"/>
    <w:lvl w:ilvl="0" w:tplc="71345D0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DD432D4"/>
    <w:multiLevelType w:val="hybridMultilevel"/>
    <w:tmpl w:val="AE8A93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F67204"/>
    <w:multiLevelType w:val="hybridMultilevel"/>
    <w:tmpl w:val="FF8682C4"/>
    <w:lvl w:ilvl="0" w:tplc="B856372C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7789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74D0C82"/>
    <w:multiLevelType w:val="hybridMultilevel"/>
    <w:tmpl w:val="7FC4F8FE"/>
    <w:lvl w:ilvl="0" w:tplc="BC6E7B2A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81931FC"/>
    <w:multiLevelType w:val="hybridMultilevel"/>
    <w:tmpl w:val="B896DAC4"/>
    <w:lvl w:ilvl="0" w:tplc="ACA4BF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B11198"/>
    <w:multiLevelType w:val="hybridMultilevel"/>
    <w:tmpl w:val="70AAB5B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750FCC"/>
    <w:multiLevelType w:val="hybridMultilevel"/>
    <w:tmpl w:val="70A87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F958EC"/>
    <w:multiLevelType w:val="hybridMultilevel"/>
    <w:tmpl w:val="6E4E15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EB7492"/>
    <w:multiLevelType w:val="hybridMultilevel"/>
    <w:tmpl w:val="520E7DB8"/>
    <w:lvl w:ilvl="0" w:tplc="AFD27E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F36E67"/>
    <w:multiLevelType w:val="hybridMultilevel"/>
    <w:tmpl w:val="FF8682C4"/>
    <w:lvl w:ilvl="0" w:tplc="B856372C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7789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112B9F"/>
    <w:multiLevelType w:val="hybridMultilevel"/>
    <w:tmpl w:val="8D628CB0"/>
    <w:lvl w:ilvl="0" w:tplc="A57AE9B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7C2D5F"/>
    <w:multiLevelType w:val="hybridMultilevel"/>
    <w:tmpl w:val="EA1A9D4E"/>
    <w:lvl w:ilvl="0" w:tplc="41BC1BB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263506F"/>
    <w:multiLevelType w:val="hybridMultilevel"/>
    <w:tmpl w:val="F3E41A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2C31E45"/>
    <w:multiLevelType w:val="hybridMultilevel"/>
    <w:tmpl w:val="9F5AB882"/>
    <w:lvl w:ilvl="0" w:tplc="766449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A77AA"/>
    <w:multiLevelType w:val="hybridMultilevel"/>
    <w:tmpl w:val="AE988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7171A4"/>
    <w:multiLevelType w:val="hybridMultilevel"/>
    <w:tmpl w:val="53AEC810"/>
    <w:lvl w:ilvl="0" w:tplc="E79A81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5344E3"/>
    <w:multiLevelType w:val="hybridMultilevel"/>
    <w:tmpl w:val="67302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81DA7"/>
    <w:multiLevelType w:val="hybridMultilevel"/>
    <w:tmpl w:val="A3EE7F04"/>
    <w:lvl w:ilvl="0" w:tplc="BD9C98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01B5E6C"/>
    <w:multiLevelType w:val="hybridMultilevel"/>
    <w:tmpl w:val="897CC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4D3CBC"/>
    <w:multiLevelType w:val="hybridMultilevel"/>
    <w:tmpl w:val="58204D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A1F79"/>
    <w:multiLevelType w:val="hybridMultilevel"/>
    <w:tmpl w:val="8D00A4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EB5677"/>
    <w:multiLevelType w:val="hybridMultilevel"/>
    <w:tmpl w:val="70A87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F1E64"/>
    <w:multiLevelType w:val="hybridMultilevel"/>
    <w:tmpl w:val="EAA2E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F75CCA"/>
    <w:multiLevelType w:val="hybridMultilevel"/>
    <w:tmpl w:val="37869690"/>
    <w:lvl w:ilvl="0" w:tplc="ACA4BFC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75544EE"/>
    <w:multiLevelType w:val="hybridMultilevel"/>
    <w:tmpl w:val="A50C3F14"/>
    <w:lvl w:ilvl="0" w:tplc="4A14577E">
      <w:start w:val="1"/>
      <w:numFmt w:val="lowerLetter"/>
      <w:pStyle w:val="Heading2"/>
      <w:lvlText w:val="%1)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1046D7"/>
    <w:multiLevelType w:val="hybridMultilevel"/>
    <w:tmpl w:val="E6DAFA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0E42C7"/>
    <w:multiLevelType w:val="hybridMultilevel"/>
    <w:tmpl w:val="F886F7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511873"/>
    <w:multiLevelType w:val="hybridMultilevel"/>
    <w:tmpl w:val="67048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31"/>
  </w:num>
  <w:num w:numId="6">
    <w:abstractNumId w:val="10"/>
  </w:num>
  <w:num w:numId="7">
    <w:abstractNumId w:val="13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32"/>
  </w:num>
  <w:num w:numId="17">
    <w:abstractNumId w:val="39"/>
  </w:num>
  <w:num w:numId="18">
    <w:abstractNumId w:val="33"/>
  </w:num>
  <w:num w:numId="19">
    <w:abstractNumId w:val="20"/>
  </w:num>
  <w:num w:numId="20">
    <w:abstractNumId w:val="14"/>
  </w:num>
  <w:num w:numId="21">
    <w:abstractNumId w:val="16"/>
  </w:num>
  <w:num w:numId="22">
    <w:abstractNumId w:val="22"/>
  </w:num>
  <w:num w:numId="23">
    <w:abstractNumId w:val="15"/>
  </w:num>
  <w:num w:numId="24">
    <w:abstractNumId w:val="9"/>
  </w:num>
  <w:num w:numId="25">
    <w:abstractNumId w:val="28"/>
  </w:num>
  <w:num w:numId="26">
    <w:abstractNumId w:val="21"/>
  </w:num>
  <w:num w:numId="27">
    <w:abstractNumId w:val="18"/>
  </w:num>
  <w:num w:numId="28">
    <w:abstractNumId w:val="40"/>
  </w:num>
  <w:num w:numId="29">
    <w:abstractNumId w:val="34"/>
  </w:num>
  <w:num w:numId="30">
    <w:abstractNumId w:val="29"/>
  </w:num>
  <w:num w:numId="31">
    <w:abstractNumId w:val="24"/>
  </w:num>
  <w:num w:numId="32">
    <w:abstractNumId w:val="37"/>
  </w:num>
  <w:num w:numId="33">
    <w:abstractNumId w:val="25"/>
  </w:num>
  <w:num w:numId="34">
    <w:abstractNumId w:val="30"/>
  </w:num>
  <w:num w:numId="35">
    <w:abstractNumId w:val="38"/>
  </w:num>
  <w:num w:numId="36">
    <w:abstractNumId w:val="36"/>
  </w:num>
  <w:num w:numId="37">
    <w:abstractNumId w:val="26"/>
  </w:num>
  <w:num w:numId="38">
    <w:abstractNumId w:val="12"/>
  </w:num>
  <w:num w:numId="39">
    <w:abstractNumId w:val="9"/>
  </w:num>
  <w:num w:numId="40">
    <w:abstractNumId w:val="9"/>
  </w:num>
  <w:num w:numId="41">
    <w:abstractNumId w:val="9"/>
  </w:num>
  <w:num w:numId="42">
    <w:abstractNumId w:val="17"/>
  </w:num>
  <w:num w:numId="43">
    <w:abstractNumId w:val="23"/>
  </w:num>
  <w:num w:numId="44">
    <w:abstractNumId w:val="19"/>
  </w:num>
  <w:num w:numId="45">
    <w:abstractNumId w:val="11"/>
  </w:num>
  <w:num w:numId="46">
    <w:abstractNumId w:val="41"/>
  </w:num>
  <w:num w:numId="47">
    <w:abstractNumId w:val="27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CB"/>
    <w:rsid w:val="000A6A52"/>
    <w:rsid w:val="000B1113"/>
    <w:rsid w:val="001124C3"/>
    <w:rsid w:val="00117D08"/>
    <w:rsid w:val="00184BEE"/>
    <w:rsid w:val="002554CD"/>
    <w:rsid w:val="00293B83"/>
    <w:rsid w:val="002B4294"/>
    <w:rsid w:val="00333D0D"/>
    <w:rsid w:val="003613F2"/>
    <w:rsid w:val="003A0F4B"/>
    <w:rsid w:val="003A1980"/>
    <w:rsid w:val="003A702B"/>
    <w:rsid w:val="003B78CB"/>
    <w:rsid w:val="00412940"/>
    <w:rsid w:val="004356C1"/>
    <w:rsid w:val="004C049F"/>
    <w:rsid w:val="004E0D63"/>
    <w:rsid w:val="004E3D00"/>
    <w:rsid w:val="005000E2"/>
    <w:rsid w:val="00507045"/>
    <w:rsid w:val="00514D9C"/>
    <w:rsid w:val="0053148F"/>
    <w:rsid w:val="005D0230"/>
    <w:rsid w:val="0061329A"/>
    <w:rsid w:val="006302F2"/>
    <w:rsid w:val="00655AD3"/>
    <w:rsid w:val="00665125"/>
    <w:rsid w:val="00682D24"/>
    <w:rsid w:val="00685FC9"/>
    <w:rsid w:val="00694B98"/>
    <w:rsid w:val="006A3CE7"/>
    <w:rsid w:val="00717502"/>
    <w:rsid w:val="00752B9E"/>
    <w:rsid w:val="00793D29"/>
    <w:rsid w:val="007C4BF5"/>
    <w:rsid w:val="00820874"/>
    <w:rsid w:val="00825C6A"/>
    <w:rsid w:val="00852662"/>
    <w:rsid w:val="008A5435"/>
    <w:rsid w:val="008C1A30"/>
    <w:rsid w:val="009032AF"/>
    <w:rsid w:val="00AA721D"/>
    <w:rsid w:val="00AF5C01"/>
    <w:rsid w:val="00B07BD5"/>
    <w:rsid w:val="00B26550"/>
    <w:rsid w:val="00BC765E"/>
    <w:rsid w:val="00C369BF"/>
    <w:rsid w:val="00C6554A"/>
    <w:rsid w:val="00C77D4D"/>
    <w:rsid w:val="00CC00BA"/>
    <w:rsid w:val="00CC76DA"/>
    <w:rsid w:val="00CD2FA5"/>
    <w:rsid w:val="00CD4861"/>
    <w:rsid w:val="00D56EFA"/>
    <w:rsid w:val="00ED7C44"/>
    <w:rsid w:val="00F0431E"/>
    <w:rsid w:val="00F151CB"/>
    <w:rsid w:val="00F53338"/>
    <w:rsid w:val="00F55234"/>
    <w:rsid w:val="00FE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D158F"/>
  <w15:chartTrackingRefBased/>
  <w15:docId w15:val="{C1EBFA74-DAB3-4D0E-A313-81A31FF0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C369BF"/>
    <w:pPr>
      <w:keepNext/>
      <w:keepLines/>
      <w:numPr>
        <w:numId w:val="34"/>
      </w:numPr>
      <w:spacing w:before="600" w:after="60"/>
      <w:contextualSpacing/>
      <w:outlineLvl w:val="0"/>
    </w:pPr>
    <w:rPr>
      <w:rFonts w:ascii="Times New Roman" w:eastAsiaTheme="majorEastAsia" w:hAnsi="Times New Roman" w:cstheme="majorBidi"/>
      <w:color w:val="000000" w:themeColor="text1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9BF"/>
    <w:pPr>
      <w:keepNext/>
      <w:keepLines/>
      <w:numPr>
        <w:numId w:val="35"/>
      </w:numPr>
      <w:spacing w:before="240" w:after="0"/>
      <w:contextualSpacing/>
      <w:outlineLvl w:val="1"/>
    </w:pPr>
    <w:rPr>
      <w:rFonts w:ascii="Times New Roman" w:eastAsiaTheme="majorEastAsia" w:hAnsi="Times New Roman" w:cstheme="majorBidi"/>
      <w:color w:val="auto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BF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69BF"/>
    <w:rPr>
      <w:rFonts w:ascii="Times New Roman" w:eastAsiaTheme="majorEastAsia" w:hAnsi="Times New Roman" w:cstheme="majorBidi"/>
      <w:color w:val="auto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3A702B"/>
    <w:pPr>
      <w:ind w:left="720"/>
      <w:contextualSpacing/>
    </w:pPr>
  </w:style>
  <w:style w:type="paragraph" w:customStyle="1" w:styleId="MATLABCode">
    <w:name w:val="MATLAB Code"/>
    <w:basedOn w:val="Normal"/>
    <w:link w:val="MATLABCodeChar"/>
    <w:rsid w:val="003A702B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before="0" w:after="160" w:line="360" w:lineRule="auto"/>
    </w:pPr>
    <w:rPr>
      <w:rFonts w:ascii="Lucida Console" w:eastAsia="Calibri" w:hAnsi="Lucida Console" w:cs="Times New Roman"/>
      <w:noProof/>
      <w:color w:val="auto"/>
      <w:sz w:val="16"/>
    </w:rPr>
  </w:style>
  <w:style w:type="character" w:customStyle="1" w:styleId="MATLABCodeChar">
    <w:name w:val="MATLAB Code Char"/>
    <w:link w:val="MATLABCode"/>
    <w:rsid w:val="003A702B"/>
    <w:rPr>
      <w:rFonts w:ascii="Lucida Console" w:eastAsia="Calibri" w:hAnsi="Lucida Console" w:cs="Times New Roman"/>
      <w:noProof/>
      <w:color w:val="auto"/>
      <w:sz w:val="16"/>
      <w:shd w:val="clear" w:color="auto" w:fill="F3F3F3"/>
    </w:rPr>
  </w:style>
  <w:style w:type="paragraph" w:customStyle="1" w:styleId="MATLABOutput">
    <w:name w:val="MATLAB Output"/>
    <w:basedOn w:val="Normal"/>
    <w:link w:val="MATLABOutputChar"/>
    <w:rsid w:val="003A702B"/>
    <w:pPr>
      <w:spacing w:before="0" w:after="160" w:line="360" w:lineRule="auto"/>
    </w:pPr>
    <w:rPr>
      <w:rFonts w:ascii="Lucida Console" w:eastAsia="Calibri" w:hAnsi="Lucida Console" w:cs="Times New Roman"/>
      <w:noProof/>
      <w:color w:val="808080"/>
      <w:sz w:val="16"/>
    </w:rPr>
  </w:style>
  <w:style w:type="character" w:customStyle="1" w:styleId="MATLABOutputChar">
    <w:name w:val="MATLAB Output Char"/>
    <w:link w:val="MATLABOutput"/>
    <w:rsid w:val="003A702B"/>
    <w:rPr>
      <w:rFonts w:ascii="Lucida Console" w:eastAsia="Calibri" w:hAnsi="Lucida Console" w:cs="Times New Roman"/>
      <w:noProof/>
      <w:color w:val="8080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nmesh%20Gosavi\AppData\Roaming\Microsoft\Templates\Student%20report%20with%20cover%20pho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0716712225840A787ADA0D18B1C7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7E6AC-6654-4D85-AD15-D31746B3832A}"/>
      </w:docPartPr>
      <w:docPartBody>
        <w:p w:rsidR="00570A6E" w:rsidRDefault="006C4496" w:rsidP="006C4496">
          <w:pPr>
            <w:pStyle w:val="50716712225840A787ADA0D18B1C7BF0"/>
          </w:pPr>
          <w: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13"/>
    <w:rsid w:val="000C5ACA"/>
    <w:rsid w:val="000E0DBE"/>
    <w:rsid w:val="000F4B56"/>
    <w:rsid w:val="00145D77"/>
    <w:rsid w:val="00570A6E"/>
    <w:rsid w:val="00664113"/>
    <w:rsid w:val="006C3430"/>
    <w:rsid w:val="006C4496"/>
    <w:rsid w:val="007323EE"/>
    <w:rsid w:val="00765A16"/>
    <w:rsid w:val="008A41DF"/>
    <w:rsid w:val="00AE6BA0"/>
    <w:rsid w:val="00AF28C4"/>
    <w:rsid w:val="00B56793"/>
    <w:rsid w:val="00D54D34"/>
    <w:rsid w:val="00E0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87971CC2C746968279F5CA1234D861">
    <w:name w:val="4E87971CC2C746968279F5CA1234D861"/>
  </w:style>
  <w:style w:type="paragraph" w:customStyle="1" w:styleId="766949930C3F4F2098E6877304D48E60">
    <w:name w:val="766949930C3F4F2098E6877304D48E60"/>
  </w:style>
  <w:style w:type="paragraph" w:customStyle="1" w:styleId="060043A833CD430EB5884056B68958A3">
    <w:name w:val="060043A833CD430EB5884056B68958A3"/>
  </w:style>
  <w:style w:type="paragraph" w:customStyle="1" w:styleId="5634160C31CB450EAA3DDDE5A16BBB6C">
    <w:name w:val="5634160C31CB450EAA3DDDE5A16BBB6C"/>
  </w:style>
  <w:style w:type="paragraph" w:customStyle="1" w:styleId="7DCDCC20800046318798DAB4B2BFB9DE">
    <w:name w:val="7DCDCC20800046318798DAB4B2BFB9DE"/>
  </w:style>
  <w:style w:type="paragraph" w:customStyle="1" w:styleId="96B1365661544B08ACEEA1073D01AB23">
    <w:name w:val="96B1365661544B08ACEEA1073D01AB23"/>
  </w:style>
  <w:style w:type="paragraph" w:customStyle="1" w:styleId="4F9DB5E08E464C56AE450465870E00DD">
    <w:name w:val="4F9DB5E08E464C56AE450465870E00DD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200" w:line="264" w:lineRule="auto"/>
    </w:pPr>
    <w:rPr>
      <w:rFonts w:eastAsiaTheme="minorHAnsi"/>
      <w:color w:val="595959" w:themeColor="text1" w:themeTint="A6"/>
    </w:rPr>
  </w:style>
  <w:style w:type="paragraph" w:customStyle="1" w:styleId="D0CCAC7A33A04D9085365BCA8280BB46">
    <w:name w:val="D0CCAC7A33A04D9085365BCA8280BB46"/>
  </w:style>
  <w:style w:type="paragraph" w:customStyle="1" w:styleId="1B546A4AFC0E4E97B171E4783E507B6A">
    <w:name w:val="1B546A4AFC0E4E97B171E4783E507B6A"/>
  </w:style>
  <w:style w:type="paragraph" w:customStyle="1" w:styleId="11A28C41506849E5B041481244F879A4">
    <w:name w:val="11A28C41506849E5B041481244F879A4"/>
  </w:style>
  <w:style w:type="character" w:styleId="PlaceholderText">
    <w:name w:val="Placeholder Text"/>
    <w:basedOn w:val="DefaultParagraphFont"/>
    <w:uiPriority w:val="99"/>
    <w:semiHidden/>
    <w:rsid w:val="000E0DBE"/>
    <w:rPr>
      <w:color w:val="595959" w:themeColor="text1" w:themeTint="A6"/>
    </w:rPr>
  </w:style>
  <w:style w:type="paragraph" w:customStyle="1" w:styleId="50716712225840A787ADA0D18B1C7BF0">
    <w:name w:val="50716712225840A787ADA0D18B1C7BF0"/>
    <w:rsid w:val="006C44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02460-7D26-46A1-84DB-E50A6343C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 photo</Template>
  <TotalTime>10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Unmesh Gosavi</dc:creator>
  <cp:keywords/>
  <dc:description/>
  <cp:lastModifiedBy>shrutigotadki610@gmail.com</cp:lastModifiedBy>
  <cp:revision>4</cp:revision>
  <dcterms:created xsi:type="dcterms:W3CDTF">2018-08-08T08:19:00Z</dcterms:created>
  <dcterms:modified xsi:type="dcterms:W3CDTF">2018-08-08T08:28:00Z</dcterms:modified>
</cp:coreProperties>
</file>